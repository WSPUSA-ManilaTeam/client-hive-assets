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64208" w14:textId="77777777" w:rsidR="00B567FD" w:rsidRDefault="00B567FD" w:rsidP="00B567FD">
      <w:pPr>
        <w:pStyle w:val="Title"/>
      </w:pPr>
      <w:r>
        <w:t xml:space="preserve">Call Planning, Understanding the Project </w:t>
      </w:r>
    </w:p>
    <w:p w14:paraId="1BA0004E" w14:textId="77777777" w:rsidR="00B567FD" w:rsidRDefault="00B567FD" w:rsidP="00B567FD">
      <w:pPr>
        <w:pStyle w:val="Heading1"/>
      </w:pPr>
      <w:r>
        <w:t>Meeting Best Practices</w:t>
      </w:r>
    </w:p>
    <w:p w14:paraId="64386A2E" w14:textId="77777777" w:rsidR="00B567FD" w:rsidRPr="00127D1C" w:rsidRDefault="00B567FD" w:rsidP="00B567FD">
      <w:r w:rsidRPr="00127D1C">
        <w:t xml:space="preserve">Research the client individual you are meeting with before going in to meet for the first time. Understand a little bit about their background and their responsibilities before meeting. Also research the overall client – look at their organization, their priorities, and the list of projects in their capital plan and their upcoming contracts look ahead. </w:t>
      </w:r>
      <w:r>
        <w:t xml:space="preserve">Prior to project-specific discussions, to the extent possible, </w:t>
      </w:r>
      <w:r w:rsidRPr="00127D1C">
        <w:t xml:space="preserve">understand current phase, incumbent, funding, schedule, description, limits, </w:t>
      </w:r>
      <w:r>
        <w:t xml:space="preserve">and </w:t>
      </w:r>
      <w:r w:rsidRPr="00127D1C">
        <w:t>agencies/cities involved</w:t>
      </w:r>
      <w:r>
        <w:t>.</w:t>
      </w:r>
      <w:r w:rsidRPr="00127D1C">
        <w:t xml:space="preserve"> </w:t>
      </w:r>
    </w:p>
    <w:p w14:paraId="634E493D" w14:textId="77777777" w:rsidR="00B567FD" w:rsidRPr="00127D1C" w:rsidRDefault="00B567FD" w:rsidP="00B567FD">
      <w:r>
        <w:t>Call planning should include advance discussion</w:t>
      </w:r>
      <w:r w:rsidRPr="00127D1C">
        <w:t xml:space="preserve"> with the team </w:t>
      </w:r>
      <w:r>
        <w:t>attending</w:t>
      </w:r>
      <w:r w:rsidRPr="00127D1C">
        <w:t xml:space="preserve"> the meeting to confirm </w:t>
      </w:r>
      <w:r>
        <w:t xml:space="preserve">the </w:t>
      </w:r>
      <w:r w:rsidRPr="00127D1C">
        <w:t>question</w:t>
      </w:r>
      <w:r>
        <w:t xml:space="preserve"> list</w:t>
      </w:r>
      <w:r w:rsidRPr="00127D1C">
        <w:t xml:space="preserve">, who’s asking what, who’s taking notes, </w:t>
      </w:r>
      <w:r>
        <w:t xml:space="preserve">and to outline our </w:t>
      </w:r>
      <w:r w:rsidRPr="00127D1C">
        <w:t>desired outcomes</w:t>
      </w:r>
      <w:r>
        <w:t xml:space="preserve"> and </w:t>
      </w:r>
      <w:r w:rsidRPr="00127D1C">
        <w:t xml:space="preserve">follow-up meeting goals. </w:t>
      </w:r>
    </w:p>
    <w:sdt>
      <w:sdtPr>
        <w:rPr>
          <w:rFonts w:ascii="Gentium Basic" w:eastAsiaTheme="minorHAnsi" w:hAnsi="Gentium Basic" w:cstheme="minorBidi"/>
          <w:color w:val="1E252B" w:themeColor="accent4"/>
          <w:sz w:val="22"/>
          <w:szCs w:val="22"/>
        </w:rPr>
        <w:id w:val="1011953774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4D5CA3E4" w14:textId="77777777" w:rsidR="00B567FD" w:rsidRPr="00E9225C" w:rsidRDefault="00B567FD" w:rsidP="00B567FD">
          <w:pPr>
            <w:pStyle w:val="TOCHeading"/>
          </w:pPr>
          <w:r>
            <w:t>Types of Discussion Questions</w:t>
          </w:r>
        </w:p>
        <w:p w14:paraId="76084FE5" w14:textId="77777777" w:rsidR="00B567FD" w:rsidRDefault="00B567FD" w:rsidP="00B567FD">
          <w:pPr>
            <w:pStyle w:val="TOC1"/>
            <w:rPr>
              <w:rFonts w:asciiTheme="minorHAnsi" w:eastAsiaTheme="minorEastAsia" w:hAnsiTheme="minorHAnsi"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2572433" w:history="1">
            <w:r w:rsidRPr="00A3313F">
              <w:rPr>
                <w:rStyle w:val="Hyperlink"/>
              </w:rPr>
              <w:t>Project Understanding &amp; Challenges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_Toc102572433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7EDFDE0" w14:textId="77777777" w:rsidR="00B567FD" w:rsidRDefault="00B567FD" w:rsidP="00B567FD">
          <w:pPr>
            <w:pStyle w:val="TOC1"/>
            <w:rPr>
              <w:rFonts w:asciiTheme="minorHAnsi" w:eastAsiaTheme="minorEastAsia" w:hAnsiTheme="minorHAnsi"/>
              <w:color w:val="auto"/>
            </w:rPr>
          </w:pPr>
          <w:hyperlink w:anchor="_Toc102572434" w:history="1">
            <w:r w:rsidRPr="00A3313F">
              <w:rPr>
                <w:rStyle w:val="Hyperlink"/>
              </w:rPr>
              <w:t>Stakeholders &amp; Community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_Toc102572434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031539D" w14:textId="77777777" w:rsidR="00B567FD" w:rsidRDefault="00B567FD" w:rsidP="00B567FD">
          <w:pPr>
            <w:pStyle w:val="TOC1"/>
            <w:rPr>
              <w:rFonts w:asciiTheme="minorHAnsi" w:eastAsiaTheme="minorEastAsia" w:hAnsiTheme="minorHAnsi"/>
              <w:color w:val="auto"/>
            </w:rPr>
          </w:pPr>
          <w:hyperlink w:anchor="_Toc102572435" w:history="1">
            <w:r w:rsidRPr="00A3313F">
              <w:rPr>
                <w:rStyle w:val="Hyperlink"/>
              </w:rPr>
              <w:t>Funding/Finance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_Toc102572435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F6194B0" w14:textId="77777777" w:rsidR="00B567FD" w:rsidRDefault="00B567FD" w:rsidP="00B567FD">
          <w:pPr>
            <w:pStyle w:val="TOC1"/>
            <w:rPr>
              <w:rFonts w:asciiTheme="minorHAnsi" w:eastAsiaTheme="minorEastAsia" w:hAnsiTheme="minorHAnsi"/>
              <w:color w:val="auto"/>
            </w:rPr>
          </w:pPr>
          <w:hyperlink w:anchor="_Toc102572436" w:history="1">
            <w:r w:rsidRPr="00A3313F">
              <w:rPr>
                <w:rStyle w:val="Hyperlink"/>
              </w:rPr>
              <w:t>Team Composition &amp; Management Approach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_Toc102572436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D91F7EF" w14:textId="77777777" w:rsidR="00B567FD" w:rsidRDefault="00B567FD" w:rsidP="00B567FD">
          <w:pPr>
            <w:pStyle w:val="TOC1"/>
            <w:rPr>
              <w:rFonts w:asciiTheme="minorHAnsi" w:eastAsiaTheme="minorEastAsia" w:hAnsiTheme="minorHAnsi"/>
              <w:color w:val="auto"/>
            </w:rPr>
          </w:pPr>
          <w:hyperlink w:anchor="_Toc102572437" w:history="1">
            <w:r w:rsidRPr="00A3313F">
              <w:rPr>
                <w:rStyle w:val="Hyperlink"/>
              </w:rPr>
              <w:t>Competitors/Teaming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_Toc102572437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3E1570E" w14:textId="77777777" w:rsidR="00B567FD" w:rsidRDefault="00B567FD" w:rsidP="00B567FD">
          <w:pPr>
            <w:pStyle w:val="TOC1"/>
            <w:rPr>
              <w:rFonts w:asciiTheme="minorHAnsi" w:eastAsiaTheme="minorEastAsia" w:hAnsiTheme="minorHAnsi"/>
              <w:color w:val="auto"/>
            </w:rPr>
          </w:pPr>
          <w:hyperlink w:anchor="_Toc102572438" w:history="1">
            <w:r w:rsidRPr="00A3313F">
              <w:rPr>
                <w:rStyle w:val="Hyperlink"/>
              </w:rPr>
              <w:t>Creating Follow Up Activities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_Toc102572438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6D575A5" w14:textId="77777777" w:rsidR="00B567FD" w:rsidRDefault="00B567FD" w:rsidP="00B567FD">
          <w:pPr>
            <w:pStyle w:val="TOC1"/>
            <w:rPr>
              <w:rFonts w:asciiTheme="minorHAnsi" w:eastAsiaTheme="minorEastAsia" w:hAnsiTheme="minorHAnsi"/>
              <w:color w:val="auto"/>
            </w:rPr>
          </w:pPr>
          <w:hyperlink w:anchor="_Toc102572439" w:history="1">
            <w:r w:rsidRPr="00A3313F">
              <w:rPr>
                <w:rStyle w:val="Hyperlink"/>
              </w:rPr>
              <w:t>Procurement &amp; Selection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_Toc102572439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60F38AB" w14:textId="77777777" w:rsidR="00B567FD" w:rsidRPr="00E9225C" w:rsidRDefault="00B567FD" w:rsidP="00B567FD">
          <w:r>
            <w:fldChar w:fldCharType="end"/>
          </w:r>
        </w:p>
      </w:sdtContent>
    </w:sdt>
    <w:p w14:paraId="40FDF088" w14:textId="77777777" w:rsidR="00B567FD" w:rsidRDefault="00B567FD" w:rsidP="00B567FD">
      <w:pPr>
        <w:rPr>
          <w:rFonts w:ascii="Montserrat" w:eastAsiaTheme="majorEastAsia" w:hAnsi="Montserrat" w:cstheme="majorBidi"/>
          <w:b/>
          <w:caps/>
          <w:color w:val="F9423A" w:themeColor="accent1"/>
          <w:sz w:val="24"/>
          <w:szCs w:val="32"/>
        </w:rPr>
      </w:pPr>
      <w:r>
        <w:br w:type="page"/>
      </w:r>
    </w:p>
    <w:p w14:paraId="69016759" w14:textId="77777777" w:rsidR="00B567FD" w:rsidRDefault="00B567FD" w:rsidP="00B567FD">
      <w:pPr>
        <w:pStyle w:val="Heading1"/>
      </w:pPr>
      <w:bookmarkStart w:id="0" w:name="_Toc102572433"/>
      <w:r>
        <w:lastRenderedPageBreak/>
        <w:t>Project Understanding &amp; Challenges</w:t>
      </w:r>
      <w:bookmarkEnd w:id="0"/>
    </w:p>
    <w:p w14:paraId="75E6A848" w14:textId="77777777" w:rsidR="00B567FD" w:rsidRPr="00E9225C" w:rsidRDefault="00B567FD" w:rsidP="00B567FD">
      <w:r w:rsidRPr="00E9225C">
        <w:t>Can you clarify what you are thinking of in terms of the scope for this next procurement? </w:t>
      </w:r>
    </w:p>
    <w:p w14:paraId="2CD2C207" w14:textId="77777777" w:rsidR="00B567FD" w:rsidRPr="00E9225C" w:rsidRDefault="00B567FD" w:rsidP="00B567FD">
      <w:r w:rsidRPr="00E9225C">
        <w:t>What are the three most important project issues that must be resolved to make this a successful project? </w:t>
      </w:r>
    </w:p>
    <w:p w14:paraId="2C6A415D" w14:textId="77777777" w:rsidR="00B567FD" w:rsidRPr="00E9225C" w:rsidRDefault="00B567FD" w:rsidP="00B567FD">
      <w:r w:rsidRPr="00E9225C">
        <w:t>Who will your project manager/director be for this project? </w:t>
      </w:r>
    </w:p>
    <w:p w14:paraId="035A56D1" w14:textId="77777777" w:rsidR="00B567FD" w:rsidRPr="00E9225C" w:rsidRDefault="00B567FD" w:rsidP="00B567FD">
      <w:r w:rsidRPr="00E9225C">
        <w:t>What is keeping you up at night regarding this project? </w:t>
      </w:r>
    </w:p>
    <w:p w14:paraId="3BC15516" w14:textId="77777777" w:rsidR="00B567FD" w:rsidRPr="00E9225C" w:rsidRDefault="00B567FD" w:rsidP="00B567FD">
      <w:r w:rsidRPr="00E9225C">
        <w:t>What are the key drivers behind this project?  What are the essential parts that need to be expanded, improved, or changed? </w:t>
      </w:r>
    </w:p>
    <w:p w14:paraId="02E9F993" w14:textId="77777777" w:rsidR="00B567FD" w:rsidRPr="00E9225C" w:rsidRDefault="00B567FD" w:rsidP="00B567FD">
      <w:r w:rsidRPr="00E9225C">
        <w:t>How important are climate and/or equity considerations for the project? </w:t>
      </w:r>
    </w:p>
    <w:p w14:paraId="651821F1" w14:textId="77777777" w:rsidR="00B567FD" w:rsidRPr="00E9225C" w:rsidRDefault="00B567FD" w:rsidP="00B567FD">
      <w:r w:rsidRPr="00E9225C">
        <w:t>Who completed the preliminary engineering/planning for this project?  What project issues remain unresolved in your mind?  </w:t>
      </w:r>
    </w:p>
    <w:p w14:paraId="69DAF477" w14:textId="77777777" w:rsidR="00B567FD" w:rsidRPr="00E9225C" w:rsidRDefault="00B567FD" w:rsidP="00B567FD">
      <w:r w:rsidRPr="00E9225C">
        <w:t>Is the project footprint well defined at this stage?  </w:t>
      </w:r>
    </w:p>
    <w:p w14:paraId="0FE168E0" w14:textId="77777777" w:rsidR="00B567FD" w:rsidRPr="00E9225C" w:rsidRDefault="00B567FD" w:rsidP="00B567FD">
      <w:r w:rsidRPr="00E9225C">
        <w:t>Is it possible to get any previous studies and/or design reports for the project? </w:t>
      </w:r>
    </w:p>
    <w:p w14:paraId="55812593" w14:textId="77777777" w:rsidR="00B567FD" w:rsidRPr="00E9225C" w:rsidRDefault="00B567FD" w:rsidP="00B567FD">
      <w:r w:rsidRPr="00E9225C">
        <w:t>How open is the team to technical innovations?   </w:t>
      </w:r>
    </w:p>
    <w:p w14:paraId="568B6E30" w14:textId="77777777" w:rsidR="00B567FD" w:rsidRPr="00E9225C" w:rsidRDefault="00B567FD" w:rsidP="00B567FD">
      <w:r w:rsidRPr="00E9225C">
        <w:t>Do you have a handle on the planning, engineering, and construction budgets? </w:t>
      </w:r>
    </w:p>
    <w:p w14:paraId="3E0F15F5" w14:textId="77777777" w:rsidR="00B567FD" w:rsidRPr="00E9225C" w:rsidRDefault="00B567FD" w:rsidP="00B567FD">
      <w:r w:rsidRPr="00E9225C">
        <w:t>When do you anticipate NTP? </w:t>
      </w:r>
    </w:p>
    <w:p w14:paraId="63CA2EC5" w14:textId="77777777" w:rsidR="00B567FD" w:rsidRPr="00E9225C" w:rsidRDefault="00B567FD" w:rsidP="00B567FD">
      <w:r w:rsidRPr="00E9225C">
        <w:t>According to your long-range plan, this project will be constructed by ____. How comfortable are you with that schedule?  </w:t>
      </w:r>
    </w:p>
    <w:p w14:paraId="5E712271" w14:textId="77777777" w:rsidR="00B567FD" w:rsidRPr="00E9225C" w:rsidRDefault="00B567FD" w:rsidP="00B567FD">
      <w:r w:rsidRPr="00E9225C">
        <w:t>Will you stay involved in the project during the next phase? </w:t>
      </w:r>
    </w:p>
    <w:p w14:paraId="354331F4" w14:textId="77777777" w:rsidR="00B567FD" w:rsidRPr="00E9225C" w:rsidRDefault="00B567FD" w:rsidP="00B567FD">
      <w:r w:rsidRPr="00E9225C">
        <w:t>How did you get involved in the project? </w:t>
      </w:r>
    </w:p>
    <w:p w14:paraId="6DE01C81" w14:textId="77777777" w:rsidR="00B567FD" w:rsidRPr="00E9225C" w:rsidRDefault="00B567FD" w:rsidP="00B567FD">
      <w:r w:rsidRPr="00E9225C">
        <w:t>(if not) Who will take the lead in the next phase? </w:t>
      </w:r>
    </w:p>
    <w:p w14:paraId="49B269EA" w14:textId="77777777" w:rsidR="00B567FD" w:rsidRPr="00E9225C" w:rsidRDefault="00B567FD" w:rsidP="00B567FD">
      <w:r w:rsidRPr="00E9225C">
        <w:t>What is your perception of our firm based on the upcoming scope? </w:t>
      </w:r>
    </w:p>
    <w:p w14:paraId="5C9602F5" w14:textId="77777777" w:rsidR="00B567FD" w:rsidRPr="00E9225C" w:rsidRDefault="00B567FD" w:rsidP="00B567FD">
      <w:r w:rsidRPr="00E9225C">
        <w:t>Have you worked with our planning/engineering/program management team before? </w:t>
      </w:r>
    </w:p>
    <w:p w14:paraId="01FC5FC1" w14:textId="77777777" w:rsidR="00B567FD" w:rsidRDefault="00B567FD" w:rsidP="00B567FD">
      <w:pPr>
        <w:pStyle w:val="Heading1"/>
      </w:pPr>
      <w:bookmarkStart w:id="1" w:name="_Toc102572434"/>
      <w:r>
        <w:t>Stakeholders &amp; Community</w:t>
      </w:r>
      <w:bookmarkEnd w:id="1"/>
    </w:p>
    <w:p w14:paraId="49F20E0F" w14:textId="77777777" w:rsidR="00B567FD" w:rsidRPr="00E9225C" w:rsidRDefault="00B567FD" w:rsidP="00B567FD">
      <w:r w:rsidRPr="00E9225C">
        <w:t>Are there political or public relations issues that need to be resolved for this project to move forward?  </w:t>
      </w:r>
    </w:p>
    <w:p w14:paraId="66122FF7" w14:textId="77777777" w:rsidR="00B567FD" w:rsidRPr="00E9225C" w:rsidRDefault="00B567FD" w:rsidP="00B567FD">
      <w:r w:rsidRPr="00E9225C">
        <w:t>Who is the project’s political champion? </w:t>
      </w:r>
    </w:p>
    <w:p w14:paraId="62C6F164" w14:textId="77777777" w:rsidR="00B567FD" w:rsidRPr="00E9225C" w:rsidRDefault="00B567FD" w:rsidP="00B567FD">
      <w:r w:rsidRPr="00E9225C">
        <w:t>How would you rate the level of community support for the project? </w:t>
      </w:r>
    </w:p>
    <w:p w14:paraId="0527814B" w14:textId="77777777" w:rsidR="00B567FD" w:rsidRPr="00E9225C" w:rsidRDefault="00B567FD" w:rsidP="00B567FD">
      <w:r w:rsidRPr="00E9225C">
        <w:t>What kind of outreach has already been done? Is the community familiar with the project? Know about potential ROW impacts/purchases? </w:t>
      </w:r>
    </w:p>
    <w:p w14:paraId="5797C64E" w14:textId="77777777" w:rsidR="00B567FD" w:rsidRPr="00E9225C" w:rsidRDefault="00B567FD" w:rsidP="00B567FD">
      <w:r w:rsidRPr="00E9225C">
        <w:t>What are the demographics in the project area? What percentage of the population are non-English speakers? Immigrant populations?  </w:t>
      </w:r>
    </w:p>
    <w:p w14:paraId="749F70AE" w14:textId="77777777" w:rsidR="00B567FD" w:rsidRPr="00E9225C" w:rsidRDefault="00B567FD" w:rsidP="00B567FD">
      <w:r w:rsidRPr="00E9225C">
        <w:lastRenderedPageBreak/>
        <w:t>Do you have a communications/public involvement department? Do you usually hire consultants to perform outreach when necessary? </w:t>
      </w:r>
    </w:p>
    <w:p w14:paraId="23B2B4F4" w14:textId="77777777" w:rsidR="00B567FD" w:rsidRPr="00E9225C" w:rsidRDefault="00B567FD" w:rsidP="00B567FD">
      <w:r w:rsidRPr="00E9225C">
        <w:t>Who else is involved in the project (cities, stakeholders) that we should meet with to understand their perspective?</w:t>
      </w:r>
    </w:p>
    <w:p w14:paraId="19D4C44B" w14:textId="77777777" w:rsidR="00B567FD" w:rsidRPr="00E9225C" w:rsidRDefault="00B567FD" w:rsidP="00B567FD">
      <w:pPr>
        <w:pStyle w:val="Heading1"/>
      </w:pPr>
      <w:bookmarkStart w:id="2" w:name="_Toc102572435"/>
      <w:r>
        <w:t>Funding/Finance</w:t>
      </w:r>
      <w:bookmarkEnd w:id="2"/>
    </w:p>
    <w:p w14:paraId="127B27F2" w14:textId="77777777" w:rsidR="00B567FD" w:rsidRPr="00E9225C" w:rsidRDefault="00B567FD" w:rsidP="00B567FD">
      <w:r w:rsidRPr="00E9225C">
        <w:t>How is the project being financed/funded?  Will finance/funding be part of consultant tasks? </w:t>
      </w:r>
    </w:p>
    <w:p w14:paraId="19B83952" w14:textId="77777777" w:rsidR="00B567FD" w:rsidRPr="00E9225C" w:rsidRDefault="00B567FD" w:rsidP="00B567FD">
      <w:r w:rsidRPr="00E9225C">
        <w:t>How important are construction cost saving ideas? </w:t>
      </w:r>
    </w:p>
    <w:p w14:paraId="4B7BC06D" w14:textId="77777777" w:rsidR="00B567FD" w:rsidRDefault="00B567FD" w:rsidP="00B567FD">
      <w:pPr>
        <w:pStyle w:val="Heading1"/>
      </w:pPr>
      <w:bookmarkStart w:id="3" w:name="_Toc102572436"/>
      <w:r>
        <w:t>Team Composition &amp; Management Approach</w:t>
      </w:r>
      <w:bookmarkEnd w:id="3"/>
    </w:p>
    <w:p w14:paraId="6591F3EE" w14:textId="77777777" w:rsidR="00B567FD" w:rsidRPr="00E9225C" w:rsidRDefault="00B567FD" w:rsidP="00B567FD">
      <w:r w:rsidRPr="00E9225C">
        <w:t>What are essential qualities you are seeking from a consultant project manager? </w:t>
      </w:r>
    </w:p>
    <w:p w14:paraId="2B47E59A" w14:textId="77777777" w:rsidR="00B567FD" w:rsidRPr="00E9225C" w:rsidRDefault="00B567FD" w:rsidP="00B567FD">
      <w:r w:rsidRPr="00E9225C">
        <w:t>Do you envision a deputy project manager for this project? </w:t>
      </w:r>
    </w:p>
    <w:p w14:paraId="00400D41" w14:textId="77777777" w:rsidR="00B567FD" w:rsidRPr="00E9225C" w:rsidRDefault="00B567FD" w:rsidP="00B567FD">
      <w:r w:rsidRPr="00E9225C">
        <w:t>What other types of expertise/project roles are critical to successful completion of this project? </w:t>
      </w:r>
    </w:p>
    <w:p w14:paraId="344934F4" w14:textId="77777777" w:rsidR="00B567FD" w:rsidRPr="00E9225C" w:rsidRDefault="00B567FD" w:rsidP="00B567FD">
      <w:r w:rsidRPr="00E9225C">
        <w:t>We want to develop the right mix of expertise and size team for this job, do you envision hiring a full-service consultant team, or keeping the team lean?  A local team? Open to national experts? Co-located?  </w:t>
      </w:r>
    </w:p>
    <w:p w14:paraId="77815346" w14:textId="77777777" w:rsidR="00B567FD" w:rsidRDefault="00B567FD" w:rsidP="00B567FD">
      <w:pPr>
        <w:pStyle w:val="Heading1"/>
      </w:pPr>
      <w:bookmarkStart w:id="4" w:name="_Toc102572437"/>
      <w:r>
        <w:t>Competitors/Teaming</w:t>
      </w:r>
      <w:bookmarkEnd w:id="4"/>
    </w:p>
    <w:p w14:paraId="37649C77" w14:textId="77777777" w:rsidR="00B567FD" w:rsidRPr="00E9225C" w:rsidRDefault="00B567FD" w:rsidP="00B567FD">
      <w:r w:rsidRPr="00E9225C">
        <w:t>How has your experience been with the current team? Any lessons learned or challenges along the way?  </w:t>
      </w:r>
    </w:p>
    <w:p w14:paraId="29D35AC5" w14:textId="77777777" w:rsidR="00B567FD" w:rsidRPr="00E9225C" w:rsidRDefault="00B567FD" w:rsidP="00B567FD">
      <w:r w:rsidRPr="00E9225C">
        <w:t>Where will the existing/prior team end on their current scope? How is that project going? Any concerns? Are they doing a good job? </w:t>
      </w:r>
    </w:p>
    <w:p w14:paraId="2C4E13BB" w14:textId="77777777" w:rsidR="00B567FD" w:rsidRPr="00E9225C" w:rsidRDefault="00B567FD" w:rsidP="00B567FD">
      <w:r w:rsidRPr="00E9225C">
        <w:t>Which consultants are top of mind for a project like this and why? </w:t>
      </w:r>
    </w:p>
    <w:p w14:paraId="4A57B072" w14:textId="77777777" w:rsidR="00B567FD" w:rsidRPr="00E9225C" w:rsidRDefault="00B567FD" w:rsidP="00B567FD">
      <w:r w:rsidRPr="00E9225C">
        <w:t>Are there firms we should consider adding to our team to give you the best possible project?  </w:t>
      </w:r>
    </w:p>
    <w:p w14:paraId="2118D225" w14:textId="77777777" w:rsidR="00B567FD" w:rsidRPr="00E9225C" w:rsidRDefault="00B567FD" w:rsidP="00B567FD">
      <w:r w:rsidRPr="00E9225C">
        <w:t>WSP is committed to small and minority business participation and mentorship, how do you see that being applied for this project?  </w:t>
      </w:r>
    </w:p>
    <w:p w14:paraId="504288EB" w14:textId="77777777" w:rsidR="00B567FD" w:rsidRPr="00E9225C" w:rsidRDefault="00B567FD" w:rsidP="00B567FD">
      <w:r w:rsidRPr="00E9225C">
        <w:t>Have you had a lot of interest in the project? Are there other firms that you think are doing a good job studying the project? </w:t>
      </w:r>
    </w:p>
    <w:p w14:paraId="238B710C" w14:textId="77777777" w:rsidR="00B567FD" w:rsidRDefault="00B567FD" w:rsidP="00B567FD">
      <w:pPr>
        <w:pStyle w:val="Heading1"/>
      </w:pPr>
      <w:bookmarkStart w:id="5" w:name="_Toc102572438"/>
      <w:r>
        <w:t>Creating Follow Up Activities</w:t>
      </w:r>
      <w:bookmarkEnd w:id="5"/>
    </w:p>
    <w:p w14:paraId="377C8C63" w14:textId="77777777" w:rsidR="00B567FD" w:rsidRPr="00E9225C" w:rsidRDefault="00B567FD" w:rsidP="00B567FD">
      <w:r w:rsidRPr="00E9225C">
        <w:t>Could we visit the project site with you? </w:t>
      </w:r>
    </w:p>
    <w:p w14:paraId="40228031" w14:textId="77777777" w:rsidR="00B567FD" w:rsidRPr="00E9225C" w:rsidRDefault="00B567FD" w:rsidP="00B567FD">
      <w:r w:rsidRPr="00E9225C">
        <w:t>Would you like to visit a similar WSP project together? </w:t>
      </w:r>
    </w:p>
    <w:p w14:paraId="069CA38F" w14:textId="77777777" w:rsidR="00B567FD" w:rsidRPr="00E9225C" w:rsidRDefault="00B567FD" w:rsidP="00B567FD">
      <w:r w:rsidRPr="00E9225C">
        <w:t>Would you like to speak to one of our clients about their similar project? </w:t>
      </w:r>
    </w:p>
    <w:p w14:paraId="423B4A90" w14:textId="77777777" w:rsidR="00B567FD" w:rsidRPr="00E9225C" w:rsidRDefault="00B567FD" w:rsidP="00B567FD">
      <w:r w:rsidRPr="00E9225C">
        <w:t>Is your staff interested in brainstorming ideas or having WSP conduct a lunch and learn seminar on the technical issues? </w:t>
      </w:r>
    </w:p>
    <w:p w14:paraId="77A85731" w14:textId="77777777" w:rsidR="00B567FD" w:rsidRPr="00E9225C" w:rsidRDefault="00B567FD" w:rsidP="00B567FD">
      <w:r w:rsidRPr="00E9225C">
        <w:lastRenderedPageBreak/>
        <w:t>Do you need assistance with finding similar scopes of work to support the RFP preparation?  </w:t>
      </w:r>
    </w:p>
    <w:p w14:paraId="1025EDB0" w14:textId="77777777" w:rsidR="00B567FD" w:rsidRPr="00E9225C" w:rsidRDefault="00B567FD" w:rsidP="00B567FD">
      <w:r w:rsidRPr="00E9225C">
        <w:t>Could I follow up to introduce a couple potential project managers to your team? </w:t>
      </w:r>
    </w:p>
    <w:p w14:paraId="1A1C2838" w14:textId="77777777" w:rsidR="00B567FD" w:rsidRPr="00E9225C" w:rsidRDefault="00B567FD" w:rsidP="00B567FD">
      <w:r w:rsidRPr="00E9225C">
        <w:t>What other stakeholders should we be talking to about this project? </w:t>
      </w:r>
    </w:p>
    <w:p w14:paraId="453FB76C" w14:textId="77777777" w:rsidR="00B567FD" w:rsidRPr="00E9225C" w:rsidRDefault="00B567FD" w:rsidP="00B567FD">
      <w:pPr>
        <w:pStyle w:val="Heading1"/>
      </w:pPr>
      <w:bookmarkStart w:id="6" w:name="_Toc102572439"/>
      <w:r w:rsidRPr="00E9225C">
        <w:t>Procurement &amp; Selection</w:t>
      </w:r>
      <w:bookmarkEnd w:id="6"/>
      <w:r w:rsidRPr="00E9225C">
        <w:t>  </w:t>
      </w:r>
    </w:p>
    <w:p w14:paraId="386C8439" w14:textId="77777777" w:rsidR="00B567FD" w:rsidRPr="00E9225C" w:rsidRDefault="00B567FD" w:rsidP="00B567FD">
      <w:r w:rsidRPr="00E9225C">
        <w:t>When do you anticipate releasing an RFP? </w:t>
      </w:r>
    </w:p>
    <w:p w14:paraId="36195E51" w14:textId="77777777" w:rsidR="00B567FD" w:rsidRPr="00E9225C" w:rsidRDefault="00B567FD" w:rsidP="00B567FD">
      <w:r w:rsidRPr="00E9225C">
        <w:t>Will the RFP release date start the cone of silence, or do we need to factor in time for procurement? </w:t>
      </w:r>
    </w:p>
    <w:p w14:paraId="06441A94" w14:textId="77777777" w:rsidR="00B567FD" w:rsidRPr="00E9225C" w:rsidRDefault="00B567FD" w:rsidP="00B567FD">
      <w:r w:rsidRPr="00E9225C">
        <w:t>Will you select from proposals or conduct shortlist interviews?   </w:t>
      </w:r>
    </w:p>
    <w:p w14:paraId="7DBC4860" w14:textId="77777777" w:rsidR="00B567FD" w:rsidRPr="00E9225C" w:rsidRDefault="00B567FD" w:rsidP="00B567FD">
      <w:r w:rsidRPr="00E9225C">
        <w:t>Is there a standard RFP we could reference to get a sense of the selection criteria you will be using to evaluate teams? </w:t>
      </w:r>
    </w:p>
    <w:p w14:paraId="3B3175F3" w14:textId="77777777" w:rsidR="00B567FD" w:rsidRPr="00E9225C" w:rsidRDefault="00B567FD" w:rsidP="00B567FD">
      <w:r w:rsidRPr="00E9225C">
        <w:t>When selecting a firm for the next phase, who would you think would be the best team to be part of the selection? </w:t>
      </w:r>
    </w:p>
    <w:p w14:paraId="7386B47B" w14:textId="77777777" w:rsidR="00B567FD" w:rsidRPr="00E9225C" w:rsidRDefault="00B567FD" w:rsidP="00B567FD">
      <w:r w:rsidRPr="00E9225C">
        <w:t>How are your selection committees usually formed?  Will it comprised of your staff, or do you expect participants from other agencies?   </w:t>
      </w:r>
    </w:p>
    <w:p w14:paraId="11C6BE49" w14:textId="77777777" w:rsidR="00B567FD" w:rsidRPr="00E9225C" w:rsidRDefault="00B567FD" w:rsidP="00B567FD">
      <w:r w:rsidRPr="00E9225C">
        <w:t>Do you have a consultant team budget? </w:t>
      </w:r>
    </w:p>
    <w:p w14:paraId="107EA3B4" w14:textId="77777777" w:rsidR="00B567FD" w:rsidRPr="00E9225C" w:rsidRDefault="00B567FD" w:rsidP="00B567FD">
      <w:r w:rsidRPr="00E9225C">
        <w:t>Will price be part of the selection process? </w:t>
      </w:r>
    </w:p>
    <w:p w14:paraId="655AF82C" w14:textId="77777777" w:rsidR="00B567FD" w:rsidRPr="00E9225C" w:rsidRDefault="00B567FD" w:rsidP="00B567FD"/>
    <w:p w14:paraId="3E5483ED" w14:textId="77777777" w:rsidR="001E29E5" w:rsidRPr="00B567FD" w:rsidRDefault="001E29E5" w:rsidP="00B567FD">
      <w:pPr>
        <w:rPr>
          <w:rStyle w:val="Emphasis"/>
          <w:i w:val="0"/>
          <w:iCs w:val="0"/>
        </w:rPr>
      </w:pPr>
    </w:p>
    <w:sectPr w:rsidR="001E29E5" w:rsidRPr="00B567F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6385A" w14:textId="77777777" w:rsidR="00B567FD" w:rsidRDefault="00B567FD" w:rsidP="00E40E83">
      <w:pPr>
        <w:spacing w:after="0" w:line="240" w:lineRule="auto"/>
      </w:pPr>
      <w:r>
        <w:separator/>
      </w:r>
    </w:p>
  </w:endnote>
  <w:endnote w:type="continuationSeparator" w:id="0">
    <w:p w14:paraId="72CEFB18" w14:textId="77777777" w:rsidR="00B567FD" w:rsidRDefault="00B567FD" w:rsidP="00E40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ntium Basic">
    <w:altName w:val="Gentium Basic"/>
    <w:panose1 w:val="02000503060000020004"/>
    <w:charset w:val="00"/>
    <w:family w:val="auto"/>
    <w:pitch w:val="variable"/>
    <w:sig w:usb0="A000007F" w:usb1="5000204A" w:usb2="00000000" w:usb3="00000000" w:csb0="00000013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54192" w14:textId="77777777" w:rsidR="00271FA1" w:rsidRDefault="00B567FD" w:rsidP="00271FA1">
    <w:pPr>
      <w:pStyle w:val="Footer"/>
      <w:pBdr>
        <w:bottom w:val="single" w:sz="6" w:space="1" w:color="auto"/>
      </w:pBdr>
      <w:rPr>
        <w:color w:val="FF0000"/>
        <w:szCs w:val="16"/>
      </w:rPr>
    </w:pPr>
  </w:p>
  <w:p w14:paraId="3D314944" w14:textId="77777777" w:rsidR="00271FA1" w:rsidRDefault="00E40E83" w:rsidP="00271FA1">
    <w:pPr>
      <w:pStyle w:val="Footer"/>
      <w:rPr>
        <w:color w:val="FF0000"/>
        <w:szCs w:val="16"/>
      </w:rPr>
    </w:pPr>
    <w:r>
      <w:rPr>
        <w:noProof/>
        <w:color w:val="FF0000"/>
        <w:szCs w:val="16"/>
      </w:rPr>
      <w:drawing>
        <wp:anchor distT="0" distB="0" distL="114300" distR="114300" simplePos="0" relativeHeight="251659264" behindDoc="0" locked="0" layoutInCell="1" allowOverlap="1" wp14:anchorId="769C958C" wp14:editId="70220F19">
          <wp:simplePos x="0" y="0"/>
          <wp:positionH relativeFrom="column">
            <wp:posOffset>-31721</wp:posOffset>
          </wp:positionH>
          <wp:positionV relativeFrom="paragraph">
            <wp:posOffset>123825</wp:posOffset>
          </wp:positionV>
          <wp:extent cx="455930" cy="216535"/>
          <wp:effectExtent l="0" t="0" r="127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930" cy="216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6D49DA1" w14:textId="77777777" w:rsidR="00271FA1" w:rsidRPr="00271FA1" w:rsidRDefault="00E40E83" w:rsidP="00271FA1">
    <w:pPr>
      <w:pStyle w:val="Footer"/>
      <w:rPr>
        <w:color w:val="FF0000"/>
        <w:szCs w:val="16"/>
      </w:rPr>
    </w:pPr>
    <w:r w:rsidRPr="00271FA1">
      <w:rPr>
        <w:color w:val="FF0000"/>
        <w:szCs w:val="16"/>
      </w:rPr>
      <w:t xml:space="preserve">Page </w:t>
    </w:r>
    <w:sdt>
      <w:sdtPr>
        <w:rPr>
          <w:color w:val="FF0000"/>
          <w:szCs w:val="16"/>
        </w:rPr>
        <w:id w:val="142113247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71FA1">
          <w:rPr>
            <w:color w:val="FF0000"/>
            <w:szCs w:val="16"/>
          </w:rPr>
          <w:fldChar w:fldCharType="begin"/>
        </w:r>
        <w:r w:rsidRPr="00271FA1">
          <w:rPr>
            <w:color w:val="FF0000"/>
            <w:szCs w:val="16"/>
          </w:rPr>
          <w:instrText xml:space="preserve"> PAGE   \* MERGEFORMAT </w:instrText>
        </w:r>
        <w:r w:rsidRPr="00271FA1">
          <w:rPr>
            <w:color w:val="FF0000"/>
            <w:szCs w:val="16"/>
          </w:rPr>
          <w:fldChar w:fldCharType="separate"/>
        </w:r>
        <w:r w:rsidRPr="00271FA1">
          <w:rPr>
            <w:noProof/>
            <w:color w:val="FF0000"/>
            <w:szCs w:val="16"/>
          </w:rPr>
          <w:t>2</w:t>
        </w:r>
        <w:r w:rsidRPr="00271FA1">
          <w:rPr>
            <w:noProof/>
            <w:color w:val="FF0000"/>
            <w:szCs w:val="16"/>
          </w:rPr>
          <w:fldChar w:fldCharType="end"/>
        </w:r>
      </w:sdtContent>
    </w:sdt>
  </w:p>
  <w:p w14:paraId="45B000DB" w14:textId="77777777" w:rsidR="00271FA1" w:rsidRDefault="00B567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5F888" w14:textId="77777777" w:rsidR="00B567FD" w:rsidRDefault="00B567FD" w:rsidP="00E40E83">
      <w:pPr>
        <w:spacing w:after="0" w:line="240" w:lineRule="auto"/>
      </w:pPr>
      <w:r>
        <w:separator/>
      </w:r>
    </w:p>
  </w:footnote>
  <w:footnote w:type="continuationSeparator" w:id="0">
    <w:p w14:paraId="0E6AE811" w14:textId="77777777" w:rsidR="00B567FD" w:rsidRDefault="00B567FD" w:rsidP="00E40E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F65A9" w14:textId="79C1111E" w:rsidR="00E40E83" w:rsidRPr="00E40E83" w:rsidRDefault="00E336C1" w:rsidP="00DC6288">
    <w:pPr>
      <w:pStyle w:val="Footer"/>
    </w:pPr>
    <w:fldSimple w:instr=" STYLEREF  Title  \* MERGEFORMAT ">
      <w:r w:rsidR="00B567FD">
        <w:rPr>
          <w:noProof/>
        </w:rPr>
        <w:t>Call Planning, Understanding the Project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A01E9"/>
    <w:multiLevelType w:val="hybridMultilevel"/>
    <w:tmpl w:val="DF7E8624"/>
    <w:lvl w:ilvl="0" w:tplc="F91062FA">
      <w:start w:val="1"/>
      <w:numFmt w:val="bullet"/>
      <w:pStyle w:val="Bullet3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4CF2339B"/>
    <w:multiLevelType w:val="hybridMultilevel"/>
    <w:tmpl w:val="02DC0F60"/>
    <w:lvl w:ilvl="0" w:tplc="517EE9B6">
      <w:start w:val="1"/>
      <w:numFmt w:val="bullet"/>
      <w:pStyle w:val="Bullet2"/>
      <w:lvlText w:val=""/>
      <w:lvlJc w:val="left"/>
      <w:pPr>
        <w:ind w:left="1800" w:hanging="360"/>
      </w:pPr>
      <w:rPr>
        <w:rFonts w:ascii="Symbol" w:hAnsi="Symbol" w:hint="default"/>
        <w:b/>
        <w:i w:val="0"/>
        <w:color w:val="F9423A" w:themeColor="accent1"/>
        <w:u w:color="F9423A" w:themeColor="accent1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0C26F9A"/>
    <w:multiLevelType w:val="hybridMultilevel"/>
    <w:tmpl w:val="6C741606"/>
    <w:lvl w:ilvl="0" w:tplc="3AB241B8">
      <w:start w:val="1"/>
      <w:numFmt w:val="bullet"/>
      <w:pStyle w:val="ListParagraph"/>
      <w:lvlText w:val=""/>
      <w:lvlJc w:val="left"/>
      <w:pPr>
        <w:ind w:left="1440" w:hanging="360"/>
      </w:pPr>
      <w:rPr>
        <w:rFonts w:ascii="Symbol" w:hAnsi="Symbol" w:hint="default"/>
        <w:b/>
        <w:i w:val="0"/>
        <w:color w:val="F9423A" w:themeColor="accent1"/>
        <w:u w:color="F9423A" w:themeColor="accen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7FD"/>
    <w:rsid w:val="00096DCE"/>
    <w:rsid w:val="001E29E5"/>
    <w:rsid w:val="00704614"/>
    <w:rsid w:val="0074334B"/>
    <w:rsid w:val="008A3BF9"/>
    <w:rsid w:val="009776CE"/>
    <w:rsid w:val="00B567FD"/>
    <w:rsid w:val="00DC6288"/>
    <w:rsid w:val="00E336C1"/>
    <w:rsid w:val="00E40E83"/>
    <w:rsid w:val="00FC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962B"/>
  <w15:chartTrackingRefBased/>
  <w15:docId w15:val="{FE0B0BCE-C018-4F8E-8751-47206758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"/>
    <w:qFormat/>
    <w:rsid w:val="00B567FD"/>
    <w:rPr>
      <w:rFonts w:ascii="Gentium Basic" w:hAnsi="Gentium Basic"/>
      <w:color w:val="1E252B" w:themeColor="accent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E83"/>
    <w:pPr>
      <w:keepNext/>
      <w:keepLines/>
      <w:pBdr>
        <w:bottom w:val="single" w:sz="6" w:space="1" w:color="F9423A" w:themeColor="accent1"/>
      </w:pBdr>
      <w:spacing w:before="240" w:after="240"/>
      <w:outlineLvl w:val="0"/>
    </w:pPr>
    <w:rPr>
      <w:rFonts w:ascii="Montserrat" w:eastAsiaTheme="majorEastAsia" w:hAnsi="Montserrat" w:cstheme="majorBidi"/>
      <w:b/>
      <w:caps/>
      <w:color w:val="F9423A" w:themeColor="accen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E83"/>
    <w:pPr>
      <w:keepNext/>
      <w:keepLines/>
      <w:spacing w:before="40" w:after="0"/>
      <w:outlineLvl w:val="1"/>
    </w:pPr>
    <w:rPr>
      <w:rFonts w:ascii="Montserrat" w:eastAsiaTheme="majorEastAsia" w:hAnsi="Montserrat" w:cstheme="majorBidi"/>
      <w:b/>
      <w:color w:val="333E48" w:themeColor="accent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0E83"/>
    <w:pPr>
      <w:keepNext/>
      <w:keepLines/>
      <w:spacing w:before="40" w:after="0"/>
      <w:outlineLvl w:val="2"/>
    </w:pPr>
    <w:rPr>
      <w:rFonts w:ascii="Montserrat" w:eastAsiaTheme="majorEastAsia" w:hAnsi="Montserrat" w:cstheme="majorBidi"/>
      <w:color w:val="333E48" w:themeColor="accent3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0E83"/>
    <w:pPr>
      <w:keepNext/>
      <w:keepLines/>
      <w:spacing w:before="40" w:after="0"/>
      <w:outlineLvl w:val="3"/>
    </w:pPr>
    <w:rPr>
      <w:rFonts w:ascii="Montserrat" w:eastAsiaTheme="majorEastAsia" w:hAnsi="Montserrat" w:cstheme="majorBidi"/>
      <w:i/>
      <w:iCs/>
      <w:color w:val="333E48" w:themeColor="accent3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40E83"/>
    <w:pPr>
      <w:keepNext/>
      <w:keepLines/>
      <w:spacing w:before="40" w:after="0"/>
      <w:outlineLvl w:val="4"/>
    </w:pPr>
    <w:rPr>
      <w:rFonts w:ascii="Montserrat" w:eastAsiaTheme="majorEastAsia" w:hAnsi="Montserrat" w:cstheme="majorBidi"/>
      <w:i/>
      <w:color w:val="F9423A" w:themeColor="accent1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E83"/>
    <w:rPr>
      <w:rFonts w:ascii="Montserrat" w:eastAsiaTheme="majorEastAsia" w:hAnsi="Montserrat" w:cstheme="majorBidi"/>
      <w:b/>
      <w:caps/>
      <w:color w:val="F9423A" w:themeColor="accen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0E83"/>
    <w:rPr>
      <w:rFonts w:ascii="Montserrat" w:eastAsiaTheme="majorEastAsia" w:hAnsi="Montserrat" w:cstheme="majorBidi"/>
      <w:b/>
      <w:color w:val="333E48" w:themeColor="accent3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40E83"/>
    <w:rPr>
      <w:rFonts w:ascii="Montserrat" w:eastAsiaTheme="majorEastAsia" w:hAnsi="Montserrat" w:cstheme="majorBidi"/>
      <w:color w:val="333E48" w:themeColor="accent3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40E83"/>
    <w:rPr>
      <w:rFonts w:ascii="Montserrat" w:eastAsiaTheme="majorEastAsia" w:hAnsi="Montserrat" w:cstheme="majorBidi"/>
      <w:i/>
      <w:iCs/>
      <w:color w:val="333E48" w:themeColor="accent3"/>
    </w:rPr>
  </w:style>
  <w:style w:type="character" w:customStyle="1" w:styleId="Heading5Char">
    <w:name w:val="Heading 5 Char"/>
    <w:basedOn w:val="DefaultParagraphFont"/>
    <w:link w:val="Heading5"/>
    <w:uiPriority w:val="9"/>
    <w:rsid w:val="00E40E83"/>
    <w:rPr>
      <w:rFonts w:ascii="Montserrat" w:eastAsiaTheme="majorEastAsia" w:hAnsi="Montserrat" w:cstheme="majorBidi"/>
      <w:i/>
      <w:color w:val="F9423A" w:themeColor="accent1"/>
      <w:sz w:val="18"/>
    </w:rPr>
  </w:style>
  <w:style w:type="paragraph" w:styleId="ListParagraph">
    <w:name w:val="List Paragraph"/>
    <w:aliases w:val="Bullet"/>
    <w:basedOn w:val="Normal"/>
    <w:next w:val="Normal"/>
    <w:uiPriority w:val="34"/>
    <w:rsid w:val="00E40E83"/>
    <w:pPr>
      <w:numPr>
        <w:numId w:val="1"/>
      </w:numPr>
      <w:ind w:left="720"/>
      <w:contextualSpacing/>
    </w:pPr>
  </w:style>
  <w:style w:type="character" w:styleId="Strong">
    <w:name w:val="Strong"/>
    <w:aliases w:val="Bold Red Body Text"/>
    <w:basedOn w:val="DefaultParagraphFont"/>
    <w:uiPriority w:val="22"/>
    <w:qFormat/>
    <w:rsid w:val="00E40E83"/>
    <w:rPr>
      <w:b/>
      <w:bCs/>
      <w:color w:val="F9423A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E40E83"/>
    <w:pPr>
      <w:spacing w:after="0" w:line="240" w:lineRule="auto"/>
      <w:contextualSpacing/>
    </w:pPr>
    <w:rPr>
      <w:rFonts w:ascii="Montserrat" w:eastAsiaTheme="majorEastAsia" w:hAnsi="Montserrat" w:cstheme="majorBidi"/>
      <w:color w:val="333E48" w:themeColor="accent3"/>
      <w:spacing w:val="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E83"/>
    <w:rPr>
      <w:rFonts w:ascii="Montserrat" w:eastAsiaTheme="majorEastAsia" w:hAnsi="Montserrat" w:cstheme="majorBidi"/>
      <w:color w:val="333E48" w:themeColor="accent3"/>
      <w:spacing w:val="10"/>
      <w:kern w:val="28"/>
      <w:sz w:val="36"/>
      <w:szCs w:val="56"/>
    </w:rPr>
  </w:style>
  <w:style w:type="paragraph" w:customStyle="1" w:styleId="Bullet2">
    <w:name w:val="Bullet 2"/>
    <w:basedOn w:val="ListParagraph"/>
    <w:link w:val="Bullet2Char"/>
    <w:qFormat/>
    <w:rsid w:val="00E40E83"/>
    <w:pPr>
      <w:numPr>
        <w:numId w:val="2"/>
      </w:numPr>
      <w:ind w:left="1080"/>
    </w:pPr>
  </w:style>
  <w:style w:type="paragraph" w:customStyle="1" w:styleId="Bullet3">
    <w:name w:val="Bullet 3"/>
    <w:basedOn w:val="ListParagraph"/>
    <w:link w:val="Bullet3Char"/>
    <w:qFormat/>
    <w:rsid w:val="00E40E83"/>
    <w:pPr>
      <w:numPr>
        <w:numId w:val="3"/>
      </w:numPr>
      <w:ind w:left="1440"/>
    </w:pPr>
  </w:style>
  <w:style w:type="character" w:customStyle="1" w:styleId="Bullet2Char">
    <w:name w:val="Bullet 2 Char"/>
    <w:basedOn w:val="DefaultParagraphFont"/>
    <w:link w:val="Bullet2"/>
    <w:rsid w:val="00E40E83"/>
    <w:rPr>
      <w:rFonts w:ascii="Gentium Basic" w:hAnsi="Gentium Basic"/>
      <w:color w:val="1E252B" w:themeColor="accent4"/>
    </w:rPr>
  </w:style>
  <w:style w:type="paragraph" w:customStyle="1" w:styleId="Bullet1">
    <w:name w:val="Bullet 1"/>
    <w:basedOn w:val="ListParagraph"/>
    <w:link w:val="Bullet1Char"/>
    <w:qFormat/>
    <w:rsid w:val="00E40E83"/>
  </w:style>
  <w:style w:type="character" w:customStyle="1" w:styleId="Bullet3Char">
    <w:name w:val="Bullet 3 Char"/>
    <w:basedOn w:val="DefaultParagraphFont"/>
    <w:link w:val="Bullet3"/>
    <w:rsid w:val="00E40E83"/>
    <w:rPr>
      <w:rFonts w:ascii="Gentium Basic" w:hAnsi="Gentium Basic"/>
      <w:color w:val="1E252B" w:themeColor="accent4"/>
    </w:rPr>
  </w:style>
  <w:style w:type="character" w:customStyle="1" w:styleId="Bullet1Char">
    <w:name w:val="Bullet 1 Char"/>
    <w:basedOn w:val="DefaultParagraphFont"/>
    <w:link w:val="Bullet1"/>
    <w:rsid w:val="00E40E83"/>
    <w:rPr>
      <w:rFonts w:ascii="Gentium Basic" w:hAnsi="Gentium Basic"/>
      <w:color w:val="1E252B" w:themeColor="accent4"/>
    </w:rPr>
  </w:style>
  <w:style w:type="paragraph" w:styleId="Footer">
    <w:name w:val="footer"/>
    <w:basedOn w:val="Normal"/>
    <w:link w:val="FooterChar"/>
    <w:uiPriority w:val="99"/>
    <w:unhideWhenUsed/>
    <w:qFormat/>
    <w:rsid w:val="00DC6288"/>
    <w:pPr>
      <w:tabs>
        <w:tab w:val="center" w:pos="4680"/>
        <w:tab w:val="right" w:pos="9360"/>
      </w:tabs>
      <w:spacing w:after="0" w:line="240" w:lineRule="auto"/>
      <w:jc w:val="right"/>
    </w:pPr>
    <w:rPr>
      <w:rFonts w:ascii="Montserrat" w:hAnsi="Montserrat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DC6288"/>
    <w:rPr>
      <w:rFonts w:ascii="Montserrat" w:hAnsi="Montserrat"/>
      <w:color w:val="1E252B" w:themeColor="accent4"/>
      <w:sz w:val="16"/>
    </w:rPr>
  </w:style>
  <w:style w:type="paragraph" w:customStyle="1" w:styleId="TableHeader">
    <w:name w:val="Table Header"/>
    <w:basedOn w:val="Normal"/>
    <w:link w:val="TableHeaderChar"/>
    <w:qFormat/>
    <w:rsid w:val="00E40E83"/>
    <w:pPr>
      <w:spacing w:after="0" w:line="240" w:lineRule="auto"/>
      <w:jc w:val="center"/>
    </w:pPr>
    <w:rPr>
      <w:rFonts w:ascii="Montserrat" w:hAnsi="Montserrat"/>
      <w:b/>
      <w:color w:val="F9423A" w:themeColor="accent1"/>
      <w:spacing w:val="6"/>
      <w:sz w:val="18"/>
    </w:rPr>
  </w:style>
  <w:style w:type="paragraph" w:customStyle="1" w:styleId="TableBody">
    <w:name w:val="Table Body"/>
    <w:basedOn w:val="Normal"/>
    <w:link w:val="TableBodyChar"/>
    <w:qFormat/>
    <w:rsid w:val="00E40E83"/>
    <w:pPr>
      <w:spacing w:after="0" w:line="240" w:lineRule="auto"/>
      <w:jc w:val="center"/>
    </w:pPr>
  </w:style>
  <w:style w:type="character" w:customStyle="1" w:styleId="TableHeaderChar">
    <w:name w:val="Table Header Char"/>
    <w:basedOn w:val="DefaultParagraphFont"/>
    <w:link w:val="TableHeader"/>
    <w:rsid w:val="00E40E83"/>
    <w:rPr>
      <w:rFonts w:ascii="Montserrat" w:hAnsi="Montserrat"/>
      <w:b/>
      <w:color w:val="F9423A" w:themeColor="accent1"/>
      <w:spacing w:val="6"/>
      <w:sz w:val="18"/>
    </w:rPr>
  </w:style>
  <w:style w:type="table" w:customStyle="1" w:styleId="RedLineTable">
    <w:name w:val="Red Line Table"/>
    <w:basedOn w:val="TableNormal"/>
    <w:uiPriority w:val="99"/>
    <w:rsid w:val="00E40E83"/>
    <w:pPr>
      <w:spacing w:after="0" w:line="240" w:lineRule="auto"/>
      <w:jc w:val="center"/>
    </w:pPr>
    <w:rPr>
      <w:rFonts w:ascii="Gentium Basic" w:hAnsi="Gentium Basic"/>
      <w:sz w:val="18"/>
    </w:rPr>
    <w:tblPr>
      <w:tblStyleRowBandSize w:val="1"/>
      <w:jc w:val="center"/>
    </w:tblPr>
    <w:trPr>
      <w:jc w:val="center"/>
    </w:trPr>
    <w:tcPr>
      <w:vAlign w:val="center"/>
    </w:tcPr>
    <w:tblStylePr w:type="firstRow">
      <w:tblPr/>
      <w:tcPr>
        <w:tcBorders>
          <w:bottom w:val="single" w:sz="12" w:space="0" w:color="F9423A" w:themeColor="accent1"/>
          <w:insideH w:val="nil"/>
          <w:insideV w:val="nil"/>
        </w:tcBorders>
      </w:tcPr>
    </w:tblStylePr>
    <w:tblStylePr w:type="lastRow">
      <w:tblPr/>
      <w:tcPr>
        <w:tcBorders>
          <w:top w:val="nil"/>
          <w:left w:val="nil"/>
          <w:bottom w:val="single" w:sz="4" w:space="0" w:color="333C47" w:themeColor="text2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E7E6E6" w:themeFill="background2"/>
      </w:tcPr>
    </w:tblStylePr>
  </w:style>
  <w:style w:type="character" w:customStyle="1" w:styleId="TableBodyChar">
    <w:name w:val="Table Body Char"/>
    <w:basedOn w:val="DefaultParagraphFont"/>
    <w:link w:val="TableBody"/>
    <w:rsid w:val="00E40E83"/>
    <w:rPr>
      <w:rFonts w:ascii="Gentium Basic" w:hAnsi="Gentium Basic"/>
      <w:color w:val="1E252B" w:themeColor="accent4"/>
    </w:rPr>
  </w:style>
  <w:style w:type="character" w:styleId="Emphasis">
    <w:name w:val="Emphasis"/>
    <w:basedOn w:val="DefaultParagraphFont"/>
    <w:uiPriority w:val="20"/>
    <w:rsid w:val="00E40E8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40E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E83"/>
    <w:rPr>
      <w:rFonts w:ascii="Gentium Basic" w:hAnsi="Gentium Basic"/>
      <w:color w:val="1E252B" w:themeColor="accent4"/>
    </w:rPr>
  </w:style>
  <w:style w:type="character" w:styleId="PlaceholderText">
    <w:name w:val="Placeholder Text"/>
    <w:basedOn w:val="DefaultParagraphFont"/>
    <w:uiPriority w:val="99"/>
    <w:semiHidden/>
    <w:rsid w:val="00E40E83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FC5CAA"/>
    <w:pPr>
      <w:pBdr>
        <w:bottom w:val="single" w:sz="4" w:space="1" w:color="auto"/>
      </w:pBdr>
      <w:spacing w:after="120"/>
      <w:outlineLvl w:val="9"/>
    </w:pPr>
    <w:rPr>
      <w:caps w:val="0"/>
      <w:color w:val="3B3838" w:themeColor="background2" w:themeShade="40"/>
    </w:rPr>
  </w:style>
  <w:style w:type="paragraph" w:styleId="TOC1">
    <w:name w:val="toc 1"/>
    <w:basedOn w:val="Normal"/>
    <w:next w:val="Normal"/>
    <w:autoRedefine/>
    <w:uiPriority w:val="39"/>
    <w:unhideWhenUsed/>
    <w:rsid w:val="00FC5CAA"/>
    <w:pPr>
      <w:tabs>
        <w:tab w:val="right" w:leader="dot" w:pos="9350"/>
      </w:tabs>
      <w:spacing w:after="100"/>
    </w:pPr>
    <w:rPr>
      <w:rFonts w:ascii="Montserrat" w:hAnsi="Montserrat"/>
      <w:noProof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FC5CAA"/>
    <w:pPr>
      <w:tabs>
        <w:tab w:val="right" w:leader="dot" w:pos="9350"/>
      </w:tabs>
      <w:spacing w:after="100"/>
      <w:ind w:left="220"/>
    </w:pPr>
    <w:rPr>
      <w:rFonts w:ascii="Montserrat" w:hAnsi="Montserrat"/>
      <w:noProof/>
      <w:color w:val="4B5C6B" w:themeColor="accent4" w:themeTint="BF"/>
      <w:sz w:val="18"/>
    </w:rPr>
  </w:style>
  <w:style w:type="paragraph" w:styleId="TOC3">
    <w:name w:val="toc 3"/>
    <w:basedOn w:val="Normal"/>
    <w:next w:val="Normal"/>
    <w:autoRedefine/>
    <w:uiPriority w:val="39"/>
    <w:unhideWhenUsed/>
    <w:rsid w:val="00FC5CAA"/>
    <w:pPr>
      <w:spacing w:after="100"/>
      <w:ind w:left="440"/>
    </w:pPr>
    <w:rPr>
      <w:rFonts w:ascii="Montserrat" w:hAnsi="Montserrat"/>
      <w:color w:val="4B5C6B" w:themeColor="accent4" w:themeTint="BF"/>
      <w:sz w:val="16"/>
    </w:rPr>
  </w:style>
  <w:style w:type="character" w:styleId="Hyperlink">
    <w:name w:val="Hyperlink"/>
    <w:basedOn w:val="DefaultParagraphFont"/>
    <w:uiPriority w:val="99"/>
    <w:unhideWhenUsed/>
    <w:rsid w:val="00FC5CAA"/>
    <w:rPr>
      <w:color w:val="F9413A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NM698874\OneDrive%20-%20WSP%20O365\Shared\SGT%20Toolbox\Master_Styles.dotx" TargetMode="External"/></Relationships>
</file>

<file path=word/theme/theme1.xml><?xml version="1.0" encoding="utf-8"?>
<a:theme xmlns:a="http://schemas.openxmlformats.org/drawingml/2006/main" name="Office Theme">
  <a:themeElements>
    <a:clrScheme name="WSP Palette">
      <a:dk1>
        <a:srgbClr val="1E252B"/>
      </a:dk1>
      <a:lt1>
        <a:srgbClr val="FFFFFF"/>
      </a:lt1>
      <a:dk2>
        <a:srgbClr val="333C47"/>
      </a:dk2>
      <a:lt2>
        <a:srgbClr val="E7E6E6"/>
      </a:lt2>
      <a:accent1>
        <a:srgbClr val="F9423A"/>
      </a:accent1>
      <a:accent2>
        <a:srgbClr val="D8E6F0"/>
      </a:accent2>
      <a:accent3>
        <a:srgbClr val="333E48"/>
      </a:accent3>
      <a:accent4>
        <a:srgbClr val="1E252B"/>
      </a:accent4>
      <a:accent5>
        <a:srgbClr val="B3D6EC"/>
      </a:accent5>
      <a:accent6>
        <a:srgbClr val="537898"/>
      </a:accent6>
      <a:hlink>
        <a:srgbClr val="F9413A"/>
      </a:hlink>
      <a:folHlink>
        <a:srgbClr val="537898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7E9FAD0366F74E9B992120CCDE1ED3" ma:contentTypeVersion="12" ma:contentTypeDescription="Create a new document." ma:contentTypeScope="" ma:versionID="ac2671b91ffcb3afecd2d9185d161c66">
  <xsd:schema xmlns:xsd="http://www.w3.org/2001/XMLSchema" xmlns:xs="http://www.w3.org/2001/XMLSchema" xmlns:p="http://schemas.microsoft.com/office/2006/metadata/properties" xmlns:ns2="33a98c0b-2d3a-419a-a1e9-bea1a2969754" xmlns:ns3="8a64de94-81d1-4f91-aa70-4c84dc8a72f6" targetNamespace="http://schemas.microsoft.com/office/2006/metadata/properties" ma:root="true" ma:fieldsID="89f476b5b8ba2d62696d5f61f3df4c94" ns2:_="" ns3:_="">
    <xsd:import namespace="33a98c0b-2d3a-419a-a1e9-bea1a2969754"/>
    <xsd:import namespace="8a64de94-81d1-4f91-aa70-4c84dc8a72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98c0b-2d3a-419a-a1e9-bea1a29697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4de94-81d1-4f91-aa70-4c84dc8a72f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180264-B894-421A-AF54-CBF82F8578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50F048-37D2-4FE0-8ABC-E3519572D058}"/>
</file>

<file path=customXml/itemProps3.xml><?xml version="1.0" encoding="utf-8"?>
<ds:datastoreItem xmlns:ds="http://schemas.openxmlformats.org/officeDocument/2006/customXml" ds:itemID="{41C9FBB2-BC28-4E27-AA16-D6D88094068A}"/>
</file>

<file path=customXml/itemProps4.xml><?xml version="1.0" encoding="utf-8"?>
<ds:datastoreItem xmlns:ds="http://schemas.openxmlformats.org/officeDocument/2006/customXml" ds:itemID="{362379D6-42EC-462D-9FA7-10FE3A2A1D48}"/>
</file>

<file path=docProps/app.xml><?xml version="1.0" encoding="utf-8"?>
<Properties xmlns="http://schemas.openxmlformats.org/officeDocument/2006/extended-properties" xmlns:vt="http://schemas.openxmlformats.org/officeDocument/2006/docPropsVTypes">
  <Template>Master_Styles</Template>
  <TotalTime>0</TotalTime>
  <Pages>4</Pages>
  <Words>934</Words>
  <Characters>5329</Characters>
  <Application>Microsoft Office Word</Application>
  <DocSecurity>0</DocSecurity>
  <Lines>44</Lines>
  <Paragraphs>12</Paragraphs>
  <ScaleCrop>false</ScaleCrop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Medders, Nawara</dc:creator>
  <cp:keywords/>
  <dc:description/>
  <cp:lastModifiedBy>Medders, Nawara</cp:lastModifiedBy>
  <cp:revision>1</cp:revision>
  <dcterms:created xsi:type="dcterms:W3CDTF">2022-05-05T00:23:00Z</dcterms:created>
  <dcterms:modified xsi:type="dcterms:W3CDTF">2022-05-05T00:24:00Z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0x0101000C7E9FAD0366F74E9B992120CCDE1ED3</vt:lpwstr>
  </property>
</Properties>
</file>